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D3AE313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A5DD9B5" w14:textId="29C15D73" w:rsidR="003D1B71" w:rsidRDefault="00C721B1" w:rsidP="003D1B71">
            <w:pPr>
              <w:pStyle w:val="a5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A2AC37D" wp14:editId="54E7BF2D">
                  <wp:extent cx="1584960" cy="1584960"/>
                  <wp:effectExtent l="0" t="0" r="0" b="0"/>
                  <wp:docPr id="3" name="图形 3" descr="滑稽表情，没有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unnyfaceoutline.svg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03" cy="158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D75A7A2" w14:textId="77777777" w:rsidR="003D1B71" w:rsidRPr="0056708E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5ACB224" w14:textId="0CBBA4B3" w:rsidR="003D1B71" w:rsidRPr="000D6A15" w:rsidRDefault="00C721B1" w:rsidP="00310F17">
            <w:pPr>
              <w:pStyle w:val="ac"/>
              <w:rPr>
                <w:rFonts w:ascii="宋体" w:hAnsi="宋体" w:cs="宋体"/>
                <w:lang w:eastAsia="zh-CN"/>
              </w:rPr>
            </w:pPr>
            <w:r>
              <w:rPr>
                <w:rFonts w:ascii="宋体" w:hAnsi="宋体" w:cs="宋体" w:hint="eastAsia"/>
                <w:lang w:eastAsia="zh-CN"/>
              </w:rPr>
              <w:t>Zhou</w:t>
            </w:r>
            <w:r>
              <w:rPr>
                <w:rFonts w:ascii="宋体" w:hAnsi="宋体" w:cs="宋体"/>
                <w:lang w:eastAsia="zh-CN"/>
              </w:rPr>
              <w:t>Z</w:t>
            </w:r>
            <w:r>
              <w:rPr>
                <w:rFonts w:ascii="宋体" w:hAnsi="宋体" w:cs="宋体" w:hint="eastAsia"/>
                <w:lang w:eastAsia="zh-CN"/>
              </w:rPr>
              <w:t>iyu</w:t>
            </w:r>
            <w:r w:rsidR="003D1B71" w:rsidRPr="00310F17">
              <w:br/>
            </w:r>
            <w:r w:rsidR="00160AE6">
              <w:rPr>
                <w:rFonts w:ascii="宋体" w:hAnsi="宋体" w:cs="宋体" w:hint="eastAsia"/>
                <w:lang w:eastAsia="zh-CN"/>
              </w:rPr>
              <w:t>周子瑜</w:t>
            </w:r>
          </w:p>
        </w:tc>
      </w:tr>
      <w:tr w:rsidR="003D1B71" w14:paraId="21EE93D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7261B22" w14:textId="77777777" w:rsidR="003D1B71" w:rsidRDefault="003D1B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BEBA8E9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511EADBC703648F5810F75191FFD09D4"/>
              </w:placeholder>
              <w:temporary/>
              <w:showingPlcHdr/>
              <w15:appearance w15:val="hidden"/>
            </w:sdtPr>
            <w:sdtEndPr/>
            <w:sdtContent>
              <w:p w14:paraId="1ABBF060" w14:textId="77777777" w:rsidR="003D1B71" w:rsidRPr="00E572D6" w:rsidRDefault="003D1B71" w:rsidP="00AC6C7E">
                <w:pPr>
                  <w:pStyle w:val="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370164EC" w14:textId="77777777" w:rsidR="003D1B71" w:rsidRPr="00740017" w:rsidRDefault="000D6A15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2001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2019</w:t>
            </w:r>
          </w:p>
          <w:p w14:paraId="4B89879A" w14:textId="77777777" w:rsidR="000D6A15" w:rsidRPr="000D6A15" w:rsidRDefault="00F049F5" w:rsidP="00AC6C7E">
            <w:pPr>
              <w:pStyle w:val="Dates"/>
              <w:rPr>
                <w:rFonts w:ascii="Calibri" w:hAnsi="Calibri" w:cs="Calibri"/>
                <w:color w:val="7F7F7F" w:themeColor="text1" w:themeTint="80"/>
                <w:sz w:val="22"/>
                <w:szCs w:val="22"/>
              </w:rPr>
            </w:pPr>
            <w:r>
              <w:rPr>
                <w:rFonts w:ascii="Calibri" w:hAnsi="Calibri" w:cs="Calibri"/>
                <w:color w:val="7F7F7F" w:themeColor="text1" w:themeTint="80"/>
                <w:sz w:val="22"/>
                <w:szCs w:val="22"/>
              </w:rPr>
              <w:t>Grow up</w:t>
            </w:r>
            <w:r w:rsidR="000D6A15" w:rsidRPr="000D6A15">
              <w:rPr>
                <w:rFonts w:ascii="Calibri" w:hAnsi="Calibri" w:cs="Calibri"/>
                <w:color w:val="7F7F7F" w:themeColor="text1" w:themeTint="80"/>
                <w:sz w:val="22"/>
                <w:szCs w:val="22"/>
              </w:rPr>
              <w:t xml:space="preserve"> in Guangdong</w:t>
            </w:r>
          </w:p>
          <w:p w14:paraId="7623FEED" w14:textId="77777777" w:rsidR="000D6A15" w:rsidRDefault="000D6A15" w:rsidP="00AC6C7E">
            <w:pPr>
              <w:pStyle w:val="Dates"/>
              <w:rPr>
                <w:rFonts w:ascii="Calibri" w:hAnsi="Calibri" w:cs="Calibri"/>
              </w:rPr>
            </w:pPr>
          </w:p>
          <w:p w14:paraId="5DF7BE16" w14:textId="77777777" w:rsidR="003D1B71" w:rsidRPr="00740017" w:rsidRDefault="000D6A15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2019-</w:t>
            </w:r>
            <w:r w:rsidR="00F82075">
              <w:rPr>
                <w:rFonts w:ascii="Calibri" w:hAnsi="Calibri" w:cs="Calibri"/>
              </w:rPr>
              <w:t>2023</w:t>
            </w:r>
          </w:p>
          <w:p w14:paraId="044432BB" w14:textId="77777777" w:rsidR="003D1B71" w:rsidRPr="000D6A15" w:rsidRDefault="000D6A15" w:rsidP="00AC6C7E">
            <w:pPr>
              <w:pStyle w:val="Experience"/>
              <w:rPr>
                <w:rFonts w:ascii="Calibri" w:hAnsi="Calibri" w:cs="Calibri"/>
                <w:color w:val="7F7F7F" w:themeColor="text1" w:themeTint="80"/>
              </w:rPr>
            </w:pPr>
            <w:r w:rsidRPr="000D6A15">
              <w:rPr>
                <w:rStyle w:val="ae"/>
                <w:color w:val="7F7F7F" w:themeColor="text1" w:themeTint="80"/>
              </w:rPr>
              <w:t xml:space="preserve">Study in </w:t>
            </w:r>
            <w:r w:rsidR="00F82075">
              <w:rPr>
                <w:rStyle w:val="ae"/>
                <w:color w:val="7F7F7F" w:themeColor="text1" w:themeTint="80"/>
              </w:rPr>
              <w:t xml:space="preserve">CST in </w:t>
            </w:r>
            <w:r w:rsidRPr="000D6A15">
              <w:rPr>
                <w:rStyle w:val="ae"/>
                <w:color w:val="7F7F7F" w:themeColor="text1" w:themeTint="80"/>
              </w:rPr>
              <w:t>malaysia</w:t>
            </w:r>
          </w:p>
          <w:p w14:paraId="475AD027" w14:textId="77777777" w:rsidR="003D1B71" w:rsidRPr="00740017" w:rsidRDefault="00F82075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2023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?</w:t>
            </w:r>
          </w:p>
          <w:p w14:paraId="01F0460F" w14:textId="77777777" w:rsidR="00F82075" w:rsidRPr="00F82075" w:rsidRDefault="00F82075" w:rsidP="00AC6C7E">
            <w:pPr>
              <w:rPr>
                <w:rFonts w:ascii="Calibri" w:hAnsi="Calibri" w:cs="Calibri"/>
                <w:b/>
                <w:color w:val="767171" w:themeColor="background2" w:themeShade="80"/>
              </w:rPr>
            </w:pPr>
            <w:r w:rsidRPr="00F82075">
              <w:rPr>
                <w:rFonts w:ascii="Calibri" w:hAnsi="Calibri" w:cs="Calibri"/>
                <w:b/>
                <w:color w:val="767171" w:themeColor="background2" w:themeShade="80"/>
              </w:rPr>
              <w:t>Unknown future</w:t>
            </w:r>
          </w:p>
          <w:p w14:paraId="79BC5169" w14:textId="77777777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D43063F14804B8B901ADDED932D7D4B"/>
              </w:placeholder>
              <w:temporary/>
              <w:showingPlcHdr/>
              <w15:appearance w15:val="hidden"/>
            </w:sdtPr>
            <w:sdtEndPr/>
            <w:sdtContent>
              <w:p w14:paraId="488C308B" w14:textId="77777777" w:rsidR="003D1B71" w:rsidRPr="00E572D6" w:rsidRDefault="003D1B71" w:rsidP="00AC6C7E">
                <w:pPr>
                  <w:pStyle w:val="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52F1797" w14:textId="77777777" w:rsidR="003D1B71" w:rsidRPr="00F82075" w:rsidRDefault="000D6A15" w:rsidP="00353B60">
            <w:pPr>
              <w:pStyle w:val="SchoolName"/>
              <w:rPr>
                <w:color w:val="767171" w:themeColor="background2" w:themeShade="80"/>
              </w:rPr>
            </w:pPr>
            <w:r w:rsidRPr="00F82075">
              <w:rPr>
                <w:color w:val="767171" w:themeColor="background2" w:themeShade="80"/>
              </w:rPr>
              <w:t>XiamenUniversity Malaysia</w:t>
            </w:r>
          </w:p>
          <w:p w14:paraId="3AA8E68E" w14:textId="77777777" w:rsidR="003D1B71" w:rsidRPr="00F82075" w:rsidRDefault="000D6A15" w:rsidP="000D6A15">
            <w:pPr>
              <w:pStyle w:val="a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color w:val="767171" w:themeColor="background2" w:themeShade="80"/>
              </w:rPr>
            </w:pPr>
            <w:r w:rsidRPr="00F82075">
              <w:rPr>
                <w:rFonts w:ascii="Calibri" w:hAnsi="Calibri" w:cs="Calibri"/>
                <w:b/>
                <w:color w:val="767171" w:themeColor="background2" w:themeShade="80"/>
              </w:rPr>
              <w:t>Guangdong Zhaoqing Middle School</w:t>
            </w:r>
          </w:p>
          <w:p w14:paraId="7CA1A23C" w14:textId="77777777" w:rsidR="003D1B71" w:rsidRPr="00F049F5" w:rsidRDefault="00F049F5" w:rsidP="00AC6C7E">
            <w:pPr>
              <w:pStyle w:val="2"/>
              <w:rPr>
                <w:rFonts w:ascii="Calibri" w:hAnsi="Calibri" w:cs="Calibri"/>
                <w:color w:val="0072C7"/>
              </w:rPr>
            </w:pPr>
            <w:r w:rsidRPr="00F049F5">
              <w:rPr>
                <w:rFonts w:ascii="Calibri" w:hAnsi="Calibri" w:cs="Calibri"/>
                <w:color w:val="0072C7"/>
              </w:rPr>
              <w:t>Hobbies</w:t>
            </w:r>
          </w:p>
          <w:p w14:paraId="5FD9D107" w14:textId="77777777" w:rsidR="003D1B71" w:rsidRDefault="00F049F5" w:rsidP="00AC6C7E">
            <w:pPr>
              <w:rPr>
                <w:rStyle w:val="ae"/>
                <w:rFonts w:ascii="Calibri" w:hAnsi="Calibri" w:cs="Calibri"/>
              </w:rPr>
            </w:pPr>
            <w:r w:rsidRPr="00740017">
              <w:rPr>
                <w:rStyle w:val="ae"/>
                <w:rFonts w:ascii="Calibri" w:hAnsi="Calibri" w:cs="Calibri"/>
              </w:rPr>
              <w:t>•</w:t>
            </w:r>
            <w:r>
              <w:rPr>
                <w:rStyle w:val="ae"/>
                <w:rFonts w:ascii="Calibri" w:hAnsi="Calibri" w:cs="Calibri"/>
              </w:rPr>
              <w:t xml:space="preserve">watch movies, read, sing, dance </w:t>
            </w:r>
          </w:p>
          <w:p w14:paraId="4234F5D9" w14:textId="77777777" w:rsidR="00F049F5" w:rsidRPr="00740017" w:rsidRDefault="00F049F5" w:rsidP="00AC6C7E">
            <w:pPr>
              <w:rPr>
                <w:rFonts w:ascii="Calibri" w:hAnsi="Calibri" w:cs="Calibri"/>
              </w:rPr>
            </w:pPr>
            <w:r w:rsidRPr="00740017">
              <w:rPr>
                <w:rStyle w:val="ae"/>
                <w:rFonts w:ascii="Calibri" w:hAnsi="Calibri" w:cs="Calibri"/>
              </w:rPr>
              <w:t>•</w:t>
            </w:r>
            <w:r>
              <w:rPr>
                <w:rStyle w:val="ae"/>
                <w:rFonts w:ascii="Calibri" w:hAnsi="Calibri" w:cs="Calibri"/>
              </w:rPr>
              <w:t>play the piano, sketch, play badminton</w:t>
            </w:r>
          </w:p>
          <w:p w14:paraId="04C86CCA" w14:textId="77777777" w:rsidR="003D1B71" w:rsidRPr="00E572D6" w:rsidRDefault="00F82075" w:rsidP="00AC6C7E">
            <w:pPr>
              <w:pStyle w:val="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Some words</w:t>
            </w:r>
          </w:p>
          <w:p w14:paraId="18022487" w14:textId="77777777" w:rsidR="003D1B71" w:rsidRPr="00FD1599" w:rsidRDefault="00F82075" w:rsidP="00AC6C7E">
            <w:pPr>
              <w:rPr>
                <w:rFonts w:ascii="Calibri" w:hAnsi="Calibri" w:cs="Calibri"/>
                <w:b/>
                <w:color w:val="767171" w:themeColor="background2" w:themeShade="80"/>
              </w:rPr>
            </w:pPr>
            <w:r w:rsidRPr="00FD1599">
              <w:rPr>
                <w:rFonts w:ascii="Calibri" w:hAnsi="Calibri" w:cs="Calibri"/>
                <w:b/>
                <w:color w:val="767171" w:themeColor="background2" w:themeShade="80"/>
              </w:rPr>
              <w:t>If you also like watching moives or playing badminton</w:t>
            </w:r>
          </w:p>
          <w:p w14:paraId="254009CA" w14:textId="77777777" w:rsidR="00F82075" w:rsidRPr="00FD1599" w:rsidRDefault="00F82075" w:rsidP="00AC6C7E">
            <w:pPr>
              <w:rPr>
                <w:rFonts w:ascii="Calibri" w:hAnsi="Calibri" w:cs="Calibri"/>
                <w:b/>
                <w:color w:val="767171" w:themeColor="background2" w:themeShade="80"/>
              </w:rPr>
            </w:pPr>
            <w:r w:rsidRPr="00FD1599">
              <w:rPr>
                <w:rFonts w:ascii="Calibri" w:hAnsi="Calibri" w:cs="Calibri"/>
                <w:b/>
                <w:color w:val="767171" w:themeColor="background2" w:themeShade="80"/>
              </w:rPr>
              <w:t>You can connect through wechat</w:t>
            </w:r>
          </w:p>
          <w:p w14:paraId="24C44D72" w14:textId="77777777" w:rsidR="003D1B71" w:rsidRPr="00E572D6" w:rsidRDefault="00F82075" w:rsidP="00AC6C7E">
            <w:pPr>
              <w:pStyle w:val="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The end</w:t>
            </w:r>
          </w:p>
          <w:p w14:paraId="19DBD7B2" w14:textId="77777777" w:rsidR="003D1B71" w:rsidRPr="00FD1599" w:rsidRDefault="00F82075" w:rsidP="00AC6C7E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FD1599">
              <w:rPr>
                <w:rFonts w:ascii="Calibri" w:hAnsi="Calibri" w:cs="Calibri"/>
                <w:b/>
                <w:color w:val="808080" w:themeColor="background1" w:themeShade="80"/>
              </w:rPr>
              <w:t xml:space="preserve">Thank you for watching my introduction! </w:t>
            </w:r>
          </w:p>
        </w:tc>
      </w:tr>
      <w:tr w:rsidR="003D1B71" w14:paraId="13DCA476" w14:textId="77777777" w:rsidTr="003D1B71">
        <w:trPr>
          <w:trHeight w:val="1164"/>
        </w:trPr>
        <w:tc>
          <w:tcPr>
            <w:tcW w:w="720" w:type="dxa"/>
          </w:tcPr>
          <w:p w14:paraId="58AB7B12" w14:textId="77777777" w:rsidR="003D1B71" w:rsidRPr="0056708E" w:rsidRDefault="003D1B71">
            <w:pPr>
              <w:pStyle w:val="a5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59D500F" w14:textId="77777777" w:rsidR="003D1B71" w:rsidRPr="0056708E" w:rsidRDefault="003D1B71">
            <w:pPr>
              <w:pStyle w:val="a5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F152637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67F2DC" w14:textId="77777777" w:rsidR="003D1B71" w:rsidRPr="00590471" w:rsidRDefault="003D1B71" w:rsidP="00222466"/>
        </w:tc>
      </w:tr>
      <w:tr w:rsidR="003D1B71" w14:paraId="0571AE52" w14:textId="77777777" w:rsidTr="003D1B71">
        <w:trPr>
          <w:trHeight w:val="543"/>
        </w:trPr>
        <w:tc>
          <w:tcPr>
            <w:tcW w:w="720" w:type="dxa"/>
          </w:tcPr>
          <w:p w14:paraId="129E01B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2B54BFB" w14:textId="77777777" w:rsidR="003D1B71" w:rsidRPr="00376291" w:rsidRDefault="003D1B71" w:rsidP="006D79A8">
            <w:pPr>
              <w:pStyle w:val="Information"/>
              <w:jc w:val="center"/>
              <w:rPr>
                <w:rStyle w:val="ae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0F7E3C" wp14:editId="156AB19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8775C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30CF5A" w14:textId="77777777" w:rsidR="003D1B71" w:rsidRPr="00380FD1" w:rsidRDefault="000D6A15" w:rsidP="00380FD1">
            <w:pPr>
              <w:pStyle w:val="Information"/>
            </w:pPr>
            <w:r>
              <w:t>GuangDong</w:t>
            </w:r>
          </w:p>
          <w:p w14:paraId="3B8F6A24" w14:textId="77777777" w:rsidR="003D1B71" w:rsidRPr="00380FD1" w:rsidRDefault="000D6A15" w:rsidP="00380FD1">
            <w:pPr>
              <w:pStyle w:val="Information"/>
            </w:pPr>
            <w:r>
              <w:t>Zhaoqing</w:t>
            </w:r>
          </w:p>
        </w:tc>
        <w:tc>
          <w:tcPr>
            <w:tcW w:w="423" w:type="dxa"/>
            <w:vMerge/>
          </w:tcPr>
          <w:p w14:paraId="07E7B4A2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F095E40" w14:textId="77777777" w:rsidR="003D1B71" w:rsidRDefault="003D1B71" w:rsidP="005801E5">
            <w:pPr>
              <w:pStyle w:val="1"/>
            </w:pPr>
          </w:p>
        </w:tc>
      </w:tr>
      <w:tr w:rsidR="003D1B71" w14:paraId="7537282F" w14:textId="77777777" w:rsidTr="003D1B71">
        <w:trPr>
          <w:trHeight w:val="183"/>
        </w:trPr>
        <w:tc>
          <w:tcPr>
            <w:tcW w:w="720" w:type="dxa"/>
          </w:tcPr>
          <w:p w14:paraId="753936EF" w14:textId="77777777" w:rsidR="003D1B71" w:rsidRPr="00376291" w:rsidRDefault="003D1B71" w:rsidP="00222466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EFD630A" w14:textId="77777777" w:rsidR="003D1B71" w:rsidRPr="00376291" w:rsidRDefault="003D1B71" w:rsidP="00222466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9CD45FB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0295BC" w14:textId="77777777" w:rsidR="003D1B71" w:rsidRDefault="003D1B71" w:rsidP="005801E5">
            <w:pPr>
              <w:pStyle w:val="1"/>
            </w:pPr>
          </w:p>
        </w:tc>
      </w:tr>
      <w:tr w:rsidR="003D1B71" w14:paraId="4A7E459B" w14:textId="77777777" w:rsidTr="003D1B71">
        <w:trPr>
          <w:trHeight w:val="624"/>
        </w:trPr>
        <w:tc>
          <w:tcPr>
            <w:tcW w:w="720" w:type="dxa"/>
          </w:tcPr>
          <w:p w14:paraId="600D799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FDE8D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2AE57D" wp14:editId="3DB2AFC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E26EB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D9BA1F" w14:textId="77777777" w:rsidR="003D1B71" w:rsidRDefault="000D6A15" w:rsidP="00380FD1">
            <w:pPr>
              <w:pStyle w:val="Information"/>
            </w:pPr>
            <w:r>
              <w:t>0194827709</w:t>
            </w:r>
          </w:p>
          <w:p w14:paraId="1DC61E97" w14:textId="77777777" w:rsidR="00FD1599" w:rsidRPr="00380FD1" w:rsidRDefault="00FD1599" w:rsidP="00380FD1">
            <w:pPr>
              <w:pStyle w:val="Information"/>
            </w:pPr>
            <w:r>
              <w:t>13827599452</w:t>
            </w:r>
          </w:p>
        </w:tc>
        <w:tc>
          <w:tcPr>
            <w:tcW w:w="423" w:type="dxa"/>
            <w:vMerge/>
          </w:tcPr>
          <w:p w14:paraId="54904CD6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E0A09C" w14:textId="77777777" w:rsidR="003D1B71" w:rsidRDefault="003D1B71" w:rsidP="005801E5">
            <w:pPr>
              <w:pStyle w:val="1"/>
            </w:pPr>
          </w:p>
        </w:tc>
      </w:tr>
      <w:tr w:rsidR="003D1B71" w14:paraId="7F650962" w14:textId="77777777" w:rsidTr="003D1B71">
        <w:trPr>
          <w:trHeight w:val="183"/>
        </w:trPr>
        <w:tc>
          <w:tcPr>
            <w:tcW w:w="720" w:type="dxa"/>
          </w:tcPr>
          <w:p w14:paraId="69412957" w14:textId="77777777" w:rsidR="003D1B71" w:rsidRPr="00376291" w:rsidRDefault="003D1B71" w:rsidP="00B6466C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3DBED3D" w14:textId="77777777" w:rsidR="003D1B71" w:rsidRPr="00376291" w:rsidRDefault="003D1B71" w:rsidP="00B6466C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728EF97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7C30B2" w14:textId="77777777" w:rsidR="003D1B71" w:rsidRDefault="003D1B71" w:rsidP="005801E5">
            <w:pPr>
              <w:pStyle w:val="1"/>
            </w:pPr>
          </w:p>
        </w:tc>
      </w:tr>
      <w:tr w:rsidR="003D1B71" w14:paraId="37ABC081" w14:textId="77777777" w:rsidTr="003D1B71">
        <w:trPr>
          <w:trHeight w:val="633"/>
        </w:trPr>
        <w:tc>
          <w:tcPr>
            <w:tcW w:w="720" w:type="dxa"/>
          </w:tcPr>
          <w:p w14:paraId="6225E3F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A691C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0DFDB9" wp14:editId="32CB5DE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9A4922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B3286F6" w14:textId="77777777" w:rsidR="003D1B71" w:rsidRPr="00380FD1" w:rsidRDefault="00682314" w:rsidP="00380FD1">
            <w:pPr>
              <w:pStyle w:val="Information"/>
            </w:pPr>
            <w:hyperlink r:id="rId18" w:history="1">
              <w:r w:rsidR="000D6A15" w:rsidRPr="00D07EFD">
                <w:rPr>
                  <w:rStyle w:val="af3"/>
                </w:rPr>
                <w:t>Qswszy0127@163.com</w:t>
              </w:r>
            </w:hyperlink>
          </w:p>
        </w:tc>
        <w:tc>
          <w:tcPr>
            <w:tcW w:w="423" w:type="dxa"/>
            <w:vMerge/>
          </w:tcPr>
          <w:p w14:paraId="4C7049C8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ACB6343" w14:textId="77777777" w:rsidR="003D1B71" w:rsidRDefault="003D1B71" w:rsidP="005801E5">
            <w:pPr>
              <w:pStyle w:val="1"/>
            </w:pPr>
          </w:p>
        </w:tc>
      </w:tr>
      <w:tr w:rsidR="003D1B71" w14:paraId="157A9BE7" w14:textId="77777777" w:rsidTr="003D1B71">
        <w:trPr>
          <w:trHeight w:val="174"/>
        </w:trPr>
        <w:tc>
          <w:tcPr>
            <w:tcW w:w="720" w:type="dxa"/>
          </w:tcPr>
          <w:p w14:paraId="5304F36C" w14:textId="77777777" w:rsidR="003D1B71" w:rsidRPr="00376291" w:rsidRDefault="003D1B71" w:rsidP="00B6466C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FB58E9" w14:textId="77777777" w:rsidR="003D1B71" w:rsidRPr="00376291" w:rsidRDefault="003D1B71" w:rsidP="00B6466C">
            <w:pPr>
              <w:pStyle w:val="af2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88EEB50" w14:textId="77777777" w:rsidR="003D1B71" w:rsidRDefault="003D1B71" w:rsidP="00590471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DE641E4" w14:textId="77777777" w:rsidR="003D1B71" w:rsidRDefault="003D1B71" w:rsidP="005801E5">
            <w:pPr>
              <w:pStyle w:val="1"/>
            </w:pPr>
          </w:p>
        </w:tc>
      </w:tr>
      <w:tr w:rsidR="003D1B71" w14:paraId="24C0F60E" w14:textId="77777777" w:rsidTr="003D1B71">
        <w:trPr>
          <w:trHeight w:val="633"/>
        </w:trPr>
        <w:tc>
          <w:tcPr>
            <w:tcW w:w="720" w:type="dxa"/>
          </w:tcPr>
          <w:p w14:paraId="1BBB98C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DFE18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DF1E05" wp14:editId="108F864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2546D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DCDC53" w14:textId="77777777" w:rsidR="003D1B71" w:rsidRPr="00380FD1" w:rsidRDefault="000D6A15" w:rsidP="00380FD1">
            <w:pPr>
              <w:pStyle w:val="Information"/>
            </w:pPr>
            <w:r>
              <w:t>I don’t have a website</w:t>
            </w:r>
          </w:p>
        </w:tc>
        <w:tc>
          <w:tcPr>
            <w:tcW w:w="423" w:type="dxa"/>
            <w:vMerge/>
          </w:tcPr>
          <w:p w14:paraId="14FD50E5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151484" w14:textId="77777777" w:rsidR="003D1B71" w:rsidRDefault="003D1B71" w:rsidP="005801E5">
            <w:pPr>
              <w:pStyle w:val="1"/>
            </w:pPr>
          </w:p>
        </w:tc>
      </w:tr>
      <w:tr w:rsidR="003D1B71" w14:paraId="265D5C95" w14:textId="77777777" w:rsidTr="003D1B71">
        <w:trPr>
          <w:trHeight w:val="2448"/>
        </w:trPr>
        <w:tc>
          <w:tcPr>
            <w:tcW w:w="720" w:type="dxa"/>
          </w:tcPr>
          <w:p w14:paraId="19AC325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E149A8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7794C90" w14:textId="77777777" w:rsidR="003D1B71" w:rsidRDefault="003D1B71" w:rsidP="00222466"/>
        </w:tc>
        <w:tc>
          <w:tcPr>
            <w:tcW w:w="6607" w:type="dxa"/>
            <w:vMerge/>
          </w:tcPr>
          <w:p w14:paraId="037B2594" w14:textId="77777777" w:rsidR="003D1B71" w:rsidRDefault="003D1B71" w:rsidP="00222466"/>
        </w:tc>
      </w:tr>
    </w:tbl>
    <w:p w14:paraId="66B59459" w14:textId="77777777" w:rsidR="007F5B63" w:rsidRPr="00CE1E3D" w:rsidRDefault="007F5B63" w:rsidP="006D79A8">
      <w:pPr>
        <w:pStyle w:val="a5"/>
      </w:pPr>
      <w:bookmarkStart w:id="0" w:name="_GoBack"/>
      <w:bookmarkEnd w:id="0"/>
    </w:p>
    <w:sectPr w:rsidR="007F5B63" w:rsidRPr="00CE1E3D" w:rsidSect="003D1B71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1DE94" w14:textId="77777777" w:rsidR="00682314" w:rsidRDefault="00682314" w:rsidP="00590471">
      <w:r>
        <w:separator/>
      </w:r>
    </w:p>
  </w:endnote>
  <w:endnote w:type="continuationSeparator" w:id="0">
    <w:p w14:paraId="36CBA7E2" w14:textId="77777777" w:rsidR="00682314" w:rsidRDefault="0068231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C6A9D" w14:textId="77777777" w:rsidR="00682314" w:rsidRDefault="00682314" w:rsidP="00590471">
      <w:r>
        <w:separator/>
      </w:r>
    </w:p>
  </w:footnote>
  <w:footnote w:type="continuationSeparator" w:id="0">
    <w:p w14:paraId="48CB8996" w14:textId="77777777" w:rsidR="00682314" w:rsidRDefault="0068231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673B2" w14:textId="77777777" w:rsidR="00590471" w:rsidRDefault="00310F17" w:rsidP="0006004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9C8F908" wp14:editId="4E06748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A4946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hideSpellingErrors/>
  <w:hideGrammaticalError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15"/>
    <w:rsid w:val="00060042"/>
    <w:rsid w:val="0008685D"/>
    <w:rsid w:val="00090860"/>
    <w:rsid w:val="000D6A15"/>
    <w:rsid w:val="00112FD7"/>
    <w:rsid w:val="00150ABD"/>
    <w:rsid w:val="00160AE6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82314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D2779"/>
    <w:rsid w:val="00A31464"/>
    <w:rsid w:val="00A31B16"/>
    <w:rsid w:val="00A33613"/>
    <w:rsid w:val="00A438F2"/>
    <w:rsid w:val="00A47A8D"/>
    <w:rsid w:val="00AB5C02"/>
    <w:rsid w:val="00AC6C7E"/>
    <w:rsid w:val="00B4158A"/>
    <w:rsid w:val="00B617F2"/>
    <w:rsid w:val="00B6466C"/>
    <w:rsid w:val="00BB1B5D"/>
    <w:rsid w:val="00BC22C7"/>
    <w:rsid w:val="00BD195A"/>
    <w:rsid w:val="00C07240"/>
    <w:rsid w:val="00C14078"/>
    <w:rsid w:val="00C721B1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049F5"/>
    <w:rsid w:val="00F3235D"/>
    <w:rsid w:val="00F32393"/>
    <w:rsid w:val="00F82075"/>
    <w:rsid w:val="00F878BD"/>
    <w:rsid w:val="00FD159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D2A21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1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1">
    <w:name w:val="heading 1"/>
    <w:basedOn w:val="a1"/>
    <w:next w:val="a1"/>
    <w:link w:val="10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2">
    <w:name w:val="heading 2"/>
    <w:basedOn w:val="a1"/>
    <w:next w:val="a1"/>
    <w:link w:val="20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1"/>
    <w:semiHidden/>
    <w:qFormat/>
    <w:rsid w:val="00F0223C"/>
    <w:rPr>
      <w:sz w:val="20"/>
      <w:szCs w:val="20"/>
    </w:rPr>
  </w:style>
  <w:style w:type="character" w:customStyle="1" w:styleId="a6">
    <w:name w:val="正文文本 字符"/>
    <w:basedOn w:val="a2"/>
    <w:link w:val="a5"/>
    <w:uiPriority w:val="1"/>
    <w:semiHidden/>
    <w:rsid w:val="00EE7E09"/>
    <w:rPr>
      <w:rFonts w:asciiTheme="minorHAnsi" w:hAnsiTheme="minorHAnsi" w:cs="Georgia"/>
    </w:rPr>
  </w:style>
  <w:style w:type="character" w:customStyle="1" w:styleId="10">
    <w:name w:val="标题 1 字符"/>
    <w:basedOn w:val="a2"/>
    <w:link w:val="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a0">
    <w:name w:val="List Paragraph"/>
    <w:basedOn w:val="a5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a1"/>
    <w:uiPriority w:val="1"/>
    <w:semiHidden/>
    <w:rPr>
      <w:rFonts w:ascii="Times New Roman" w:hAnsi="Times New Roman"/>
      <w:sz w:val="24"/>
      <w:szCs w:val="24"/>
    </w:rPr>
  </w:style>
  <w:style w:type="paragraph" w:styleId="a7">
    <w:name w:val="header"/>
    <w:basedOn w:val="a1"/>
    <w:link w:val="a8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a8">
    <w:name w:val="页眉 字符"/>
    <w:basedOn w:val="a2"/>
    <w:link w:val="a7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a9">
    <w:name w:val="footer"/>
    <w:basedOn w:val="a1"/>
    <w:link w:val="aa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aa">
    <w:name w:val="页脚 字符"/>
    <w:basedOn w:val="a2"/>
    <w:link w:val="a9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ab">
    <w:name w:val="Table Grid"/>
    <w:basedOn w:val="a3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5"/>
    <w:next w:val="a1"/>
    <w:link w:val="ad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ad">
    <w:name w:val="标题 字符"/>
    <w:basedOn w:val="a2"/>
    <w:link w:val="ac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a5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a5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ae">
    <w:name w:val="Strong"/>
    <w:basedOn w:val="a2"/>
    <w:uiPriority w:val="22"/>
    <w:semiHidden/>
    <w:qFormat/>
    <w:rsid w:val="00F0223C"/>
    <w:rPr>
      <w:b/>
      <w:bCs/>
      <w:color w:val="666666" w:themeColor="accent4"/>
    </w:rPr>
  </w:style>
  <w:style w:type="character" w:styleId="af">
    <w:name w:val="Placeholder Text"/>
    <w:basedOn w:val="a2"/>
    <w:uiPriority w:val="99"/>
    <w:semiHidden/>
    <w:rsid w:val="00222466"/>
    <w:rPr>
      <w:color w:val="808080"/>
    </w:rPr>
  </w:style>
  <w:style w:type="paragraph" w:styleId="af0">
    <w:name w:val="Date"/>
    <w:basedOn w:val="a1"/>
    <w:next w:val="a1"/>
    <w:link w:val="af1"/>
    <w:uiPriority w:val="99"/>
    <w:rsid w:val="00222466"/>
    <w:pPr>
      <w:spacing w:line="480" w:lineRule="auto"/>
    </w:pPr>
  </w:style>
  <w:style w:type="character" w:customStyle="1" w:styleId="af1">
    <w:name w:val="日期 字符"/>
    <w:basedOn w:val="a2"/>
    <w:link w:val="af0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af2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20">
    <w:name w:val="标题 2 字符"/>
    <w:basedOn w:val="a2"/>
    <w:link w:val="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a1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a">
    <w:name w:val="List Bullet"/>
    <w:basedOn w:val="a1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a1"/>
    <w:uiPriority w:val="1"/>
    <w:rsid w:val="00353B60"/>
    <w:rPr>
      <w:rFonts w:cs="Calibri"/>
      <w:b/>
    </w:rPr>
  </w:style>
  <w:style w:type="character" w:styleId="af3">
    <w:name w:val="Hyperlink"/>
    <w:basedOn w:val="a2"/>
    <w:uiPriority w:val="99"/>
    <w:unhideWhenUsed/>
    <w:rsid w:val="000D6A15"/>
    <w:rPr>
      <w:color w:val="0563C1" w:themeColor="hyperlink"/>
      <w:u w:val="single"/>
    </w:rPr>
  </w:style>
  <w:style w:type="character" w:styleId="af4">
    <w:name w:val="Unresolved Mention"/>
    <w:basedOn w:val="a2"/>
    <w:uiPriority w:val="99"/>
    <w:semiHidden/>
    <w:rsid w:val="000D6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0.png"/><Relationship Id="rId18" Type="http://schemas.openxmlformats.org/officeDocument/2006/relationships/hyperlink" Target="mailto:Qswszy0127@163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530-Computing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1EADBC703648F5810F75191FFD09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C0C1C-5B7B-439A-BB4C-1C8DE151A53A}"/>
      </w:docPartPr>
      <w:docPartBody>
        <w:p w:rsidR="00316CAD" w:rsidRDefault="00434640">
          <w:pPr>
            <w:pStyle w:val="511EADBC703648F5810F75191FFD09D4"/>
          </w:pPr>
          <w:r w:rsidRPr="00AC6C7E">
            <w:t>Experience</w:t>
          </w:r>
        </w:p>
      </w:docPartBody>
    </w:docPart>
    <w:docPart>
      <w:docPartPr>
        <w:name w:val="BD43063F14804B8B901ADDED932D7D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0BADB8-71A9-4F39-88FE-4A56E295C4E2}"/>
      </w:docPartPr>
      <w:docPartBody>
        <w:p w:rsidR="00316CAD" w:rsidRDefault="00434640">
          <w:pPr>
            <w:pStyle w:val="BD43063F14804B8B901ADDED932D7D4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640"/>
    <w:rsid w:val="00316CAD"/>
    <w:rsid w:val="00434640"/>
    <w:rsid w:val="008D7A17"/>
    <w:rsid w:val="00C606F3"/>
    <w:rsid w:val="00F3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70BB51CCE44F58B175EFF19F39C2E0">
    <w:name w:val="E670BB51CCE44F58B175EFF19F39C2E0"/>
  </w:style>
  <w:style w:type="paragraph" w:customStyle="1" w:styleId="316252EFA7954973BA8E9105065556C0">
    <w:name w:val="316252EFA7954973BA8E9105065556C0"/>
  </w:style>
  <w:style w:type="paragraph" w:customStyle="1" w:styleId="511EADBC703648F5810F75191FFD09D4">
    <w:name w:val="511EADBC703648F5810F75191FFD09D4"/>
  </w:style>
  <w:style w:type="paragraph" w:customStyle="1" w:styleId="207ADB9C1A62420EB0662EB951CB56E2">
    <w:name w:val="207ADB9C1A62420EB0662EB951CB56E2"/>
  </w:style>
  <w:style w:type="paragraph" w:customStyle="1" w:styleId="07BFD00B394D4B04966E89C349D26AD2">
    <w:name w:val="07BFD00B394D4B04966E89C349D26AD2"/>
  </w:style>
  <w:style w:type="paragraph" w:customStyle="1" w:styleId="166E41228DC543DAA47F1E3A607D6A95">
    <w:name w:val="166E41228DC543DAA47F1E3A607D6A95"/>
  </w:style>
  <w:style w:type="paragraph" w:customStyle="1" w:styleId="ED59A6FDCC9F4884801C4304DBCE1E42">
    <w:name w:val="ED59A6FDCC9F4884801C4304DBCE1E42"/>
  </w:style>
  <w:style w:type="paragraph" w:customStyle="1" w:styleId="ED889928748848DE8F887BFEFD0BF6AD">
    <w:name w:val="ED889928748848DE8F887BFEFD0BF6AD"/>
  </w:style>
  <w:style w:type="paragraph" w:customStyle="1" w:styleId="3AA37F1B1394461FB93F664722BFA2C4">
    <w:name w:val="3AA37F1B1394461FB93F664722BFA2C4"/>
  </w:style>
  <w:style w:type="paragraph" w:customStyle="1" w:styleId="BCBB23E2DBAE4F34A13FEA829467A8C6">
    <w:name w:val="BCBB23E2DBAE4F34A13FEA829467A8C6"/>
  </w:style>
  <w:style w:type="paragraph" w:customStyle="1" w:styleId="C1D78233D0F04061AEF0EECE9A937B95">
    <w:name w:val="C1D78233D0F04061AEF0EECE9A937B95"/>
  </w:style>
  <w:style w:type="paragraph" w:customStyle="1" w:styleId="8E64EA5B76FF4D2BAB125279736D4233">
    <w:name w:val="8E64EA5B76FF4D2BAB125279736D4233"/>
  </w:style>
  <w:style w:type="paragraph" w:customStyle="1" w:styleId="90F4D9C36901408A8F20C5591E694208">
    <w:name w:val="90F4D9C36901408A8F20C5591E694208"/>
  </w:style>
  <w:style w:type="paragraph" w:customStyle="1" w:styleId="2B889B7B5CB4494EA6E611FBD0B606E8">
    <w:name w:val="2B889B7B5CB4494EA6E611FBD0B606E8"/>
  </w:style>
  <w:style w:type="paragraph" w:customStyle="1" w:styleId="B1F7EFF3A4FF46528B477447B92B8B45">
    <w:name w:val="B1F7EFF3A4FF46528B477447B92B8B45"/>
  </w:style>
  <w:style w:type="paragraph" w:customStyle="1" w:styleId="5522B98580E244A596B719A7A7B8C8F0">
    <w:name w:val="5522B98580E244A596B719A7A7B8C8F0"/>
  </w:style>
  <w:style w:type="paragraph" w:customStyle="1" w:styleId="6926AB01EAFE45D39AE8FB1D37EF9375">
    <w:name w:val="6926AB01EAFE45D39AE8FB1D37EF9375"/>
  </w:style>
  <w:style w:type="paragraph" w:customStyle="1" w:styleId="B9A647F5C43E4043AE2B58DDAA8C0DB2">
    <w:name w:val="B9A647F5C43E4043AE2B58DDAA8C0DB2"/>
  </w:style>
  <w:style w:type="paragraph" w:customStyle="1" w:styleId="5DE081E74157492B927B12521643AF01">
    <w:name w:val="5DE081E74157492B927B12521643AF01"/>
  </w:style>
  <w:style w:type="paragraph" w:customStyle="1" w:styleId="BD43063F14804B8B901ADDED932D7D4B">
    <w:name w:val="BD43063F14804B8B901ADDED932D7D4B"/>
  </w:style>
  <w:style w:type="paragraph" w:customStyle="1" w:styleId="49756D614C654D8C9CB1E85B8F8BB745">
    <w:name w:val="49756D614C654D8C9CB1E85B8F8BB745"/>
  </w:style>
  <w:style w:type="paragraph" w:customStyle="1" w:styleId="0F17EC07A73D4571B748260E1739A1E3">
    <w:name w:val="0F17EC07A73D4571B748260E1739A1E3"/>
  </w:style>
  <w:style w:type="paragraph" w:customStyle="1" w:styleId="95A8FB949A73481D8056B8A12342B579">
    <w:name w:val="95A8FB949A73481D8056B8A12342B579"/>
  </w:style>
  <w:style w:type="paragraph" w:customStyle="1" w:styleId="C46C051D409B415D9C6760055B1B8B25">
    <w:name w:val="C46C051D409B415D9C6760055B1B8B25"/>
  </w:style>
  <w:style w:type="paragraph" w:customStyle="1" w:styleId="DF7CDCB8B26440F2AC42B5FD89CD10F1">
    <w:name w:val="DF7CDCB8B26440F2AC42B5FD89CD10F1"/>
  </w:style>
  <w:style w:type="paragraph" w:customStyle="1" w:styleId="941024EEA57C4C4384A5E60C1827F46F">
    <w:name w:val="941024EEA57C4C4384A5E60C1827F46F"/>
  </w:style>
  <w:style w:type="paragraph" w:customStyle="1" w:styleId="DE541B27E0DA414084A30B994683A954">
    <w:name w:val="DE541B27E0DA414084A30B994683A954"/>
  </w:style>
  <w:style w:type="paragraph" w:customStyle="1" w:styleId="36A51E88D39749D4A1275D87F2013A53">
    <w:name w:val="36A51E88D39749D4A1275D87F2013A53"/>
  </w:style>
  <w:style w:type="paragraph" w:customStyle="1" w:styleId="EFE0E231E5E941A98C6B31C5D0908901">
    <w:name w:val="EFE0E231E5E941A98C6B31C5D0908901"/>
  </w:style>
  <w:style w:type="paragraph" w:customStyle="1" w:styleId="E16956AF7F154AF4B42E66AE28489491">
    <w:name w:val="E16956AF7F154AF4B42E66AE28489491"/>
  </w:style>
  <w:style w:type="paragraph" w:customStyle="1" w:styleId="8B85099A0E274F028721482115720030">
    <w:name w:val="8B85099A0E274F028721482115720030"/>
  </w:style>
  <w:style w:type="paragraph" w:customStyle="1" w:styleId="0F5571E811DC403482B7C96076F5CA86">
    <w:name w:val="0F5571E811DC403482B7C96076F5CA86"/>
  </w:style>
  <w:style w:type="paragraph" w:customStyle="1" w:styleId="C1D8BE9FDA2C4289B27BBF9300218016">
    <w:name w:val="C1D8BE9FDA2C4289B27BBF9300218016"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3FE17871005480F85081467F4C12CC8">
    <w:name w:val="C3FE17871005480F85081467F4C12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2019-10-10T10:09:00Z</dcterms:created>
  <dcterms:modified xsi:type="dcterms:W3CDTF">2019-12-16T11:16:00Z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